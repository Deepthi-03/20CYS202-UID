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D133516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F56B7F4" w14:textId="4122E57E" w:rsidR="001B2ABD" w:rsidRDefault="00FE3761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8E2CCCB" wp14:editId="2B38E7D7">
                  <wp:extent cx="2139950" cy="2139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CDBE7B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B55AD7A" w14:textId="6D5A0B71" w:rsidR="001B2ABD" w:rsidRDefault="00861F5B" w:rsidP="001B2ABD">
            <w:pPr>
              <w:pStyle w:val="Title"/>
            </w:pPr>
            <w:r>
              <w:t>Deepthi Jayanth</w:t>
            </w:r>
          </w:p>
          <w:p w14:paraId="1668A86A" w14:textId="77777777" w:rsidR="007277BC" w:rsidRDefault="00861F5B" w:rsidP="001B2ABD">
            <w:pPr>
              <w:pStyle w:val="Subtitle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 xml:space="preserve">Sophomore pursuing </w:t>
            </w:r>
            <w:r w:rsidR="007277BC">
              <w:rPr>
                <w:spacing w:val="0"/>
                <w:w w:val="100"/>
              </w:rPr>
              <w:t>B. Tech</w:t>
            </w:r>
            <w:r>
              <w:rPr>
                <w:spacing w:val="0"/>
                <w:w w:val="100"/>
              </w:rPr>
              <w:t xml:space="preserve"> </w:t>
            </w:r>
          </w:p>
          <w:p w14:paraId="40ECF22B" w14:textId="3D3FFC1A" w:rsidR="001B2ABD" w:rsidRPr="007277BC" w:rsidRDefault="007277BC" w:rsidP="001B2ABD">
            <w:pPr>
              <w:pStyle w:val="Subtitle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>in Cyber Security</w:t>
            </w:r>
          </w:p>
        </w:tc>
      </w:tr>
      <w:tr w:rsidR="001B2ABD" w14:paraId="793DCBE8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FE72A3DF3EAF4F7A9C23005C42E9CE81"/>
              </w:placeholder>
              <w:temporary/>
              <w:showingPlcHdr/>
              <w15:appearance w15:val="hidden"/>
            </w:sdtPr>
            <w:sdtContent>
              <w:p w14:paraId="44E86230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0213931" w14:textId="64AACED1" w:rsidR="00036450" w:rsidRPr="008B4520" w:rsidRDefault="00853982" w:rsidP="00853982">
            <w:pPr>
              <w:rPr>
                <w:sz w:val="22"/>
              </w:rPr>
            </w:pPr>
            <w:r w:rsidRPr="008B4520">
              <w:rPr>
                <w:sz w:val="22"/>
              </w:rPr>
              <w:t>A proactive, analytical, meticulous student with a ‘</w:t>
            </w:r>
            <w:r w:rsidRPr="008B4520">
              <w:rPr>
                <w:b/>
                <w:bCs/>
                <w:sz w:val="22"/>
              </w:rPr>
              <w:t>persistent efforts</w:t>
            </w:r>
            <w:r w:rsidRPr="008B4520">
              <w:rPr>
                <w:sz w:val="22"/>
              </w:rPr>
              <w:t>’ approach</w:t>
            </w:r>
            <w:r w:rsidR="008B4520" w:rsidRPr="008B4520">
              <w:rPr>
                <w:sz w:val="22"/>
              </w:rPr>
              <w:t>, persevering to achieve the best results. Passionate about full stack development.</w:t>
            </w:r>
          </w:p>
          <w:p w14:paraId="059BCCB8" w14:textId="77777777" w:rsidR="00036450" w:rsidRDefault="00036450" w:rsidP="00036450"/>
          <w:sdt>
            <w:sdtPr>
              <w:id w:val="-1954003311"/>
              <w:placeholder>
                <w:docPart w:val="ADE776CC67BC4950A2F55BF65BCA14BF"/>
              </w:placeholder>
              <w:temporary/>
              <w:showingPlcHdr/>
              <w15:appearance w15:val="hidden"/>
            </w:sdtPr>
            <w:sdtContent>
              <w:p w14:paraId="45095FFF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rPr>
                <w:sz w:val="22"/>
              </w:rPr>
              <w:id w:val="1111563247"/>
              <w:placeholder>
                <w:docPart w:val="0F21DB01CFC64F0B9E79F326ACD59B7B"/>
              </w:placeholder>
              <w:temporary/>
              <w:showingPlcHdr/>
              <w15:appearance w15:val="hidden"/>
            </w:sdtPr>
            <w:sdtContent>
              <w:p w14:paraId="13B49979" w14:textId="77777777" w:rsidR="004D3011" w:rsidRPr="008B4520" w:rsidRDefault="004D3011" w:rsidP="004D3011">
                <w:pPr>
                  <w:rPr>
                    <w:sz w:val="22"/>
                  </w:rPr>
                </w:pPr>
                <w:r w:rsidRPr="008B4520">
                  <w:rPr>
                    <w:sz w:val="22"/>
                  </w:rPr>
                  <w:t>PHONE:</w:t>
                </w:r>
              </w:p>
            </w:sdtContent>
          </w:sdt>
          <w:p w14:paraId="127076A6" w14:textId="274BCC40" w:rsidR="004D3011" w:rsidRPr="008B4520" w:rsidRDefault="008B4520" w:rsidP="004D3011">
            <w:pPr>
              <w:rPr>
                <w:sz w:val="22"/>
              </w:rPr>
            </w:pPr>
            <w:r w:rsidRPr="008B4520">
              <w:rPr>
                <w:sz w:val="22"/>
              </w:rPr>
              <w:t>+91 96299 22334</w:t>
            </w:r>
          </w:p>
          <w:p w14:paraId="0EB6FD78" w14:textId="77777777" w:rsidR="004D3011" w:rsidRPr="008B4520" w:rsidRDefault="004D3011" w:rsidP="004D3011">
            <w:pPr>
              <w:rPr>
                <w:sz w:val="22"/>
              </w:rPr>
            </w:pPr>
          </w:p>
          <w:sdt>
            <w:sdtPr>
              <w:rPr>
                <w:sz w:val="22"/>
              </w:rPr>
              <w:id w:val="-240260293"/>
              <w:placeholder>
                <w:docPart w:val="4B7A523050434F5B9D807CA88D24AE1B"/>
              </w:placeholder>
              <w:temporary/>
              <w:showingPlcHdr/>
              <w15:appearance w15:val="hidden"/>
            </w:sdtPr>
            <w:sdtContent>
              <w:p w14:paraId="1D269B85" w14:textId="21E769A6" w:rsidR="004D3011" w:rsidRPr="008B4520" w:rsidRDefault="004D3011" w:rsidP="004D3011">
                <w:pPr>
                  <w:rPr>
                    <w:sz w:val="22"/>
                  </w:rPr>
                </w:pPr>
                <w:r w:rsidRPr="008B4520">
                  <w:rPr>
                    <w:sz w:val="22"/>
                  </w:rPr>
                  <w:t>EMAIL:</w:t>
                </w:r>
              </w:p>
            </w:sdtContent>
          </w:sdt>
          <w:p w14:paraId="45CCDA33" w14:textId="14101D82" w:rsidR="008B4520" w:rsidRPr="008B4520" w:rsidRDefault="008B4520" w:rsidP="004D3011">
            <w:pPr>
              <w:rPr>
                <w:color w:val="D8B25C" w:themeColor="accent4"/>
                <w:sz w:val="22"/>
                <w:u w:val="single"/>
              </w:rPr>
            </w:pPr>
            <w:r w:rsidRPr="008B4520">
              <w:rPr>
                <w:color w:val="D8B25C" w:themeColor="accent4"/>
                <w:sz w:val="22"/>
                <w:u w:val="single"/>
              </w:rPr>
              <w:t>deepthi.jayanth03@gmail.com</w:t>
            </w:r>
          </w:p>
          <w:sdt>
            <w:sdtPr>
              <w:id w:val="-1444214663"/>
              <w:placeholder>
                <w:docPart w:val="8704BB233D4A42038DEFAD5AA623B3D9"/>
              </w:placeholder>
              <w:temporary/>
              <w:showingPlcHdr/>
              <w15:appearance w15:val="hidden"/>
            </w:sdtPr>
            <w:sdtContent>
              <w:p w14:paraId="577C43FA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548AD5A" w14:textId="297B9123" w:rsidR="004D3011" w:rsidRPr="008B4520" w:rsidRDefault="008B4520" w:rsidP="008B4520">
            <w:pPr>
              <w:pStyle w:val="ListParagraph"/>
              <w:numPr>
                <w:ilvl w:val="0"/>
                <w:numId w:val="2"/>
              </w:numPr>
              <w:rPr>
                <w:sz w:val="22"/>
              </w:rPr>
            </w:pPr>
            <w:r w:rsidRPr="008B4520">
              <w:rPr>
                <w:sz w:val="22"/>
              </w:rPr>
              <w:t>Photography</w:t>
            </w:r>
          </w:p>
          <w:p w14:paraId="602F463C" w14:textId="555F4F83" w:rsidR="004D3011" w:rsidRPr="008B4520" w:rsidRDefault="008B4520" w:rsidP="008B4520">
            <w:pPr>
              <w:pStyle w:val="ListParagraph"/>
              <w:numPr>
                <w:ilvl w:val="0"/>
                <w:numId w:val="2"/>
              </w:numPr>
              <w:rPr>
                <w:sz w:val="22"/>
              </w:rPr>
            </w:pPr>
            <w:r w:rsidRPr="008B4520">
              <w:rPr>
                <w:sz w:val="22"/>
              </w:rPr>
              <w:t>Listening to music</w:t>
            </w:r>
          </w:p>
          <w:p w14:paraId="10A66542" w14:textId="22F6AB8B" w:rsidR="004D3011" w:rsidRDefault="008B4520" w:rsidP="008B4520">
            <w:pPr>
              <w:pStyle w:val="ListParagraph"/>
              <w:numPr>
                <w:ilvl w:val="0"/>
                <w:numId w:val="2"/>
              </w:numPr>
              <w:rPr>
                <w:sz w:val="22"/>
              </w:rPr>
            </w:pPr>
            <w:r w:rsidRPr="008B4520">
              <w:rPr>
                <w:sz w:val="22"/>
              </w:rPr>
              <w:t>Organizing things</w:t>
            </w:r>
          </w:p>
          <w:p w14:paraId="6C1FB50E" w14:textId="0F1FF4A4" w:rsidR="004E66CC" w:rsidRDefault="004E66CC" w:rsidP="008B4520">
            <w:pPr>
              <w:pStyle w:val="ListParagraph"/>
              <w:numPr>
                <w:ilvl w:val="0"/>
                <w:numId w:val="2"/>
              </w:numPr>
              <w:rPr>
                <w:sz w:val="22"/>
              </w:rPr>
            </w:pPr>
            <w:r>
              <w:rPr>
                <w:sz w:val="22"/>
              </w:rPr>
              <w:t>Basketball</w:t>
            </w:r>
          </w:p>
          <w:p w14:paraId="57F8DF97" w14:textId="091CE3F0" w:rsidR="004E66CC" w:rsidRPr="008B4520" w:rsidRDefault="004E66CC" w:rsidP="008B4520">
            <w:pPr>
              <w:pStyle w:val="ListParagraph"/>
              <w:numPr>
                <w:ilvl w:val="0"/>
                <w:numId w:val="2"/>
              </w:numPr>
              <w:rPr>
                <w:sz w:val="22"/>
              </w:rPr>
            </w:pPr>
            <w:r>
              <w:rPr>
                <w:sz w:val="22"/>
              </w:rPr>
              <w:t>Badminton</w:t>
            </w:r>
          </w:p>
          <w:p w14:paraId="5A87594F" w14:textId="63E1279B" w:rsidR="004D3011" w:rsidRPr="004D3011" w:rsidRDefault="008B4520" w:rsidP="008B4520">
            <w:pPr>
              <w:pStyle w:val="ListParagraph"/>
              <w:numPr>
                <w:ilvl w:val="0"/>
                <w:numId w:val="2"/>
              </w:numPr>
            </w:pPr>
            <w:r w:rsidRPr="008B4520">
              <w:rPr>
                <w:sz w:val="22"/>
              </w:rPr>
              <w:t>Cooking</w:t>
            </w:r>
          </w:p>
        </w:tc>
        <w:tc>
          <w:tcPr>
            <w:tcW w:w="720" w:type="dxa"/>
          </w:tcPr>
          <w:p w14:paraId="157A1EB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283DADCB015479892C2112A0648A2BB"/>
              </w:placeholder>
              <w:temporary/>
              <w:showingPlcHdr/>
              <w15:appearance w15:val="hidden"/>
            </w:sdtPr>
            <w:sdtContent>
              <w:p w14:paraId="08F9255B" w14:textId="77777777" w:rsidR="001B2ABD" w:rsidRDefault="00E25A26" w:rsidP="00036450">
                <w:pPr>
                  <w:pStyle w:val="Heading2"/>
                </w:pPr>
                <w:r w:rsidRPr="00FF46EE">
                  <w:rPr>
                    <w:sz w:val="24"/>
                    <w:szCs w:val="24"/>
                  </w:rPr>
                  <w:t>EDUCATION</w:t>
                </w:r>
              </w:p>
            </w:sdtContent>
          </w:sdt>
          <w:p w14:paraId="65A9914C" w14:textId="0D40B205" w:rsidR="001D5526" w:rsidRPr="00FF46EE" w:rsidRDefault="004E66CC" w:rsidP="001D5526">
            <w:pPr>
              <w:pStyle w:val="Heading4"/>
              <w:rPr>
                <w:sz w:val="22"/>
              </w:rPr>
            </w:pPr>
            <w:r w:rsidRPr="00FF46EE">
              <w:rPr>
                <w:sz w:val="22"/>
              </w:rPr>
              <w:t>Vijaya Vidyalaya CBSE School</w:t>
            </w:r>
          </w:p>
          <w:p w14:paraId="72CA6B6C" w14:textId="435E9A95" w:rsidR="00036450" w:rsidRPr="00FF46EE" w:rsidRDefault="001D5526" w:rsidP="001D5526">
            <w:pPr>
              <w:pStyle w:val="Heading4"/>
              <w:rPr>
                <w:b w:val="0"/>
                <w:bCs/>
                <w:sz w:val="22"/>
              </w:rPr>
            </w:pPr>
            <w:r w:rsidRPr="00FF46EE">
              <w:rPr>
                <w:b w:val="0"/>
                <w:bCs/>
                <w:sz w:val="22"/>
              </w:rPr>
              <w:t>2006</w:t>
            </w:r>
            <w:r w:rsidR="00036450" w:rsidRPr="00FF46EE">
              <w:rPr>
                <w:b w:val="0"/>
                <w:bCs/>
                <w:sz w:val="22"/>
              </w:rPr>
              <w:t xml:space="preserve"> -</w:t>
            </w:r>
            <w:r w:rsidRPr="00FF46EE">
              <w:rPr>
                <w:b w:val="0"/>
                <w:bCs/>
                <w:sz w:val="22"/>
              </w:rPr>
              <w:t xml:space="preserve"> 2019</w:t>
            </w:r>
            <w:r w:rsidR="00036450" w:rsidRPr="00FF46EE">
              <w:rPr>
                <w:b w:val="0"/>
                <w:bCs/>
                <w:sz w:val="22"/>
              </w:rPr>
              <w:t xml:space="preserve"> </w:t>
            </w:r>
          </w:p>
          <w:p w14:paraId="1F5D27B0" w14:textId="19AEF1B9" w:rsidR="001D5526" w:rsidRPr="00FF46EE" w:rsidRDefault="001D5526" w:rsidP="001D5526">
            <w:pPr>
              <w:rPr>
                <w:sz w:val="22"/>
              </w:rPr>
            </w:pPr>
            <w:r w:rsidRPr="00FF46EE">
              <w:rPr>
                <w:sz w:val="22"/>
              </w:rPr>
              <w:t>All India Secondary School Examination, CBSE Board - 95.4%</w:t>
            </w:r>
          </w:p>
          <w:p w14:paraId="2F683E67" w14:textId="497EAA61" w:rsidR="00036450" w:rsidRPr="00FF46EE" w:rsidRDefault="00036450" w:rsidP="00036450">
            <w:pPr>
              <w:rPr>
                <w:sz w:val="22"/>
              </w:rPr>
            </w:pPr>
          </w:p>
          <w:p w14:paraId="4D2EC67D" w14:textId="4B2BED8F" w:rsidR="00036450" w:rsidRPr="00FF46EE" w:rsidRDefault="001D5526" w:rsidP="00B359E4">
            <w:pPr>
              <w:pStyle w:val="Heading4"/>
              <w:rPr>
                <w:sz w:val="22"/>
              </w:rPr>
            </w:pPr>
            <w:r w:rsidRPr="00FF46EE">
              <w:rPr>
                <w:sz w:val="22"/>
              </w:rPr>
              <w:t>Sri Chaitanya Pre-University College</w:t>
            </w:r>
          </w:p>
          <w:p w14:paraId="168197C8" w14:textId="674FD41E" w:rsidR="00036450" w:rsidRPr="00FF46EE" w:rsidRDefault="001D5526" w:rsidP="00B359E4">
            <w:pPr>
              <w:pStyle w:val="Date"/>
              <w:rPr>
                <w:sz w:val="22"/>
              </w:rPr>
            </w:pPr>
            <w:r w:rsidRPr="00FF46EE">
              <w:rPr>
                <w:sz w:val="22"/>
              </w:rPr>
              <w:t>2019</w:t>
            </w:r>
            <w:r w:rsidR="00036450" w:rsidRPr="00FF46EE">
              <w:rPr>
                <w:sz w:val="22"/>
              </w:rPr>
              <w:t xml:space="preserve"> </w:t>
            </w:r>
            <w:r w:rsidR="007417B9" w:rsidRPr="00FF46EE">
              <w:rPr>
                <w:sz w:val="22"/>
              </w:rPr>
              <w:t>-</w:t>
            </w:r>
            <w:r w:rsidR="00036450" w:rsidRPr="00FF46EE">
              <w:rPr>
                <w:sz w:val="22"/>
              </w:rPr>
              <w:t xml:space="preserve"> </w:t>
            </w:r>
            <w:r w:rsidRPr="00FF46EE">
              <w:rPr>
                <w:sz w:val="22"/>
              </w:rPr>
              <w:t>2021</w:t>
            </w:r>
          </w:p>
          <w:p w14:paraId="7C1BEBAF" w14:textId="4ED4AD3F" w:rsidR="001D5526" w:rsidRPr="00FF46EE" w:rsidRDefault="001D5526" w:rsidP="001D5526">
            <w:pPr>
              <w:rPr>
                <w:sz w:val="22"/>
              </w:rPr>
            </w:pPr>
            <w:r w:rsidRPr="00FF46EE">
              <w:rPr>
                <w:sz w:val="22"/>
              </w:rPr>
              <w:t>All India Secondary School Examination, CBSE Board - 9</w:t>
            </w:r>
            <w:r w:rsidRPr="00FF46EE">
              <w:rPr>
                <w:sz w:val="22"/>
              </w:rPr>
              <w:t>4</w:t>
            </w:r>
            <w:r w:rsidRPr="00FF46EE">
              <w:rPr>
                <w:sz w:val="22"/>
              </w:rPr>
              <w:t>.</w:t>
            </w:r>
            <w:r w:rsidRPr="00FF46EE">
              <w:rPr>
                <w:sz w:val="22"/>
              </w:rPr>
              <w:t>5</w:t>
            </w:r>
            <w:r w:rsidRPr="00FF46EE">
              <w:rPr>
                <w:sz w:val="22"/>
              </w:rPr>
              <w:t>%</w:t>
            </w:r>
          </w:p>
          <w:p w14:paraId="50071869" w14:textId="3B405BC5" w:rsidR="001D5526" w:rsidRPr="00FF46EE" w:rsidRDefault="001D5526" w:rsidP="001D5526">
            <w:pPr>
              <w:rPr>
                <w:sz w:val="22"/>
              </w:rPr>
            </w:pPr>
          </w:p>
          <w:p w14:paraId="30E946D5" w14:textId="7808DD42" w:rsidR="001D5526" w:rsidRPr="00FF46EE" w:rsidRDefault="001D5526" w:rsidP="001D5526">
            <w:pPr>
              <w:pStyle w:val="Heading4"/>
              <w:rPr>
                <w:sz w:val="22"/>
              </w:rPr>
            </w:pPr>
            <w:r w:rsidRPr="00FF46EE">
              <w:rPr>
                <w:sz w:val="22"/>
              </w:rPr>
              <w:t>Amrita Vishwa Vidyapeetham</w:t>
            </w:r>
          </w:p>
          <w:p w14:paraId="2F0D766D" w14:textId="1D03EB30" w:rsidR="001D5526" w:rsidRPr="00FF46EE" w:rsidRDefault="007417B9" w:rsidP="001D5526">
            <w:pPr>
              <w:rPr>
                <w:sz w:val="22"/>
              </w:rPr>
            </w:pPr>
            <w:r w:rsidRPr="00FF46EE">
              <w:rPr>
                <w:sz w:val="22"/>
              </w:rPr>
              <w:t>2022 - 2025</w:t>
            </w:r>
          </w:p>
          <w:p w14:paraId="04A89C7E" w14:textId="731EC5AF" w:rsidR="00036450" w:rsidRPr="00FF46EE" w:rsidRDefault="00FF46EE" w:rsidP="00036450">
            <w:pPr>
              <w:rPr>
                <w:sz w:val="22"/>
              </w:rPr>
            </w:pPr>
            <w:r>
              <w:rPr>
                <w:sz w:val="22"/>
              </w:rPr>
              <w:t>First-year</w:t>
            </w:r>
            <w:r w:rsidR="007417B9" w:rsidRPr="00FF46EE">
              <w:rPr>
                <w:sz w:val="22"/>
              </w:rPr>
              <w:t xml:space="preserve"> CGPA – 8.96</w:t>
            </w:r>
          </w:p>
          <w:sdt>
            <w:sdtPr>
              <w:id w:val="1001553383"/>
              <w:placeholder>
                <w:docPart w:val="F6616DE3BFE24895884B7AF7114FAE95"/>
              </w:placeholder>
              <w:temporary/>
              <w:showingPlcHdr/>
              <w15:appearance w15:val="hidden"/>
            </w:sdtPr>
            <w:sdtContent>
              <w:p w14:paraId="5388302A" w14:textId="77777777" w:rsidR="00036450" w:rsidRDefault="00036450" w:rsidP="00036450">
                <w:pPr>
                  <w:pStyle w:val="Heading2"/>
                </w:pPr>
                <w:r w:rsidRPr="00FF46EE">
                  <w:rPr>
                    <w:sz w:val="24"/>
                    <w:szCs w:val="24"/>
                  </w:rPr>
                  <w:t>WORK EXPERIENCE</w:t>
                </w:r>
              </w:p>
            </w:sdtContent>
          </w:sdt>
          <w:p w14:paraId="2AACA369" w14:textId="06EA7BD3" w:rsidR="00036450" w:rsidRPr="00FF46EE" w:rsidRDefault="001D5526" w:rsidP="00B359E4">
            <w:pPr>
              <w:pStyle w:val="Heading4"/>
              <w:rPr>
                <w:bCs/>
                <w:sz w:val="22"/>
              </w:rPr>
            </w:pPr>
            <w:r w:rsidRPr="00FF46EE">
              <w:rPr>
                <w:bCs/>
                <w:sz w:val="22"/>
              </w:rPr>
              <w:t>WiCyS Amrita Student Chapter</w:t>
            </w:r>
          </w:p>
          <w:p w14:paraId="3C05B90E" w14:textId="51449353" w:rsidR="00036450" w:rsidRPr="00FF46EE" w:rsidRDefault="001D5526" w:rsidP="00B359E4">
            <w:pPr>
              <w:pStyle w:val="Date"/>
              <w:rPr>
                <w:sz w:val="22"/>
              </w:rPr>
            </w:pPr>
            <w:r w:rsidRPr="00FF46EE">
              <w:rPr>
                <w:sz w:val="22"/>
              </w:rPr>
              <w:t>2022 – Present</w:t>
            </w:r>
          </w:p>
          <w:p w14:paraId="2A4D23C5" w14:textId="279CAB4A" w:rsidR="004D3011" w:rsidRPr="00FF46EE" w:rsidRDefault="007417B9" w:rsidP="00036450">
            <w:pPr>
              <w:rPr>
                <w:sz w:val="22"/>
              </w:rPr>
            </w:pPr>
            <w:r w:rsidRPr="00FF46EE">
              <w:rPr>
                <w:sz w:val="22"/>
              </w:rPr>
              <w:t>Chapter President.</w:t>
            </w:r>
          </w:p>
          <w:p w14:paraId="4063EE4E" w14:textId="77777777" w:rsidR="00BA6E4A" w:rsidRPr="00FF46EE" w:rsidRDefault="00BA6E4A" w:rsidP="00036450">
            <w:pPr>
              <w:rPr>
                <w:sz w:val="22"/>
              </w:rPr>
            </w:pPr>
          </w:p>
          <w:p w14:paraId="6C621488" w14:textId="088225CD" w:rsidR="004D3011" w:rsidRPr="00FF46EE" w:rsidRDefault="00BA6E4A" w:rsidP="00B359E4">
            <w:pPr>
              <w:pStyle w:val="Heading4"/>
              <w:rPr>
                <w:bCs/>
                <w:sz w:val="22"/>
              </w:rPr>
            </w:pPr>
            <w:r w:rsidRPr="00FF46EE">
              <w:rPr>
                <w:sz w:val="22"/>
              </w:rPr>
              <w:t>Blockchain Research Interest Group</w:t>
            </w:r>
          </w:p>
          <w:p w14:paraId="09BA88B1" w14:textId="673A4AB2" w:rsidR="004D3011" w:rsidRPr="00FF46EE" w:rsidRDefault="00BA6E4A" w:rsidP="00B359E4">
            <w:pPr>
              <w:pStyle w:val="Date"/>
              <w:rPr>
                <w:sz w:val="22"/>
              </w:rPr>
            </w:pPr>
            <w:r w:rsidRPr="00FF46EE">
              <w:rPr>
                <w:sz w:val="22"/>
              </w:rPr>
              <w:t>2022 – Present.</w:t>
            </w:r>
          </w:p>
          <w:p w14:paraId="541A9556" w14:textId="60D4095E" w:rsidR="004D3011" w:rsidRPr="00FF46EE" w:rsidRDefault="00143EA9" w:rsidP="004D3011">
            <w:pPr>
              <w:rPr>
                <w:sz w:val="22"/>
              </w:rPr>
            </w:pPr>
            <w:r w:rsidRPr="00FF46EE">
              <w:rPr>
                <w:sz w:val="22"/>
              </w:rPr>
              <w:t>Exploring and learning about Blockchain as a member of B-RIG.</w:t>
            </w:r>
            <w:r w:rsidR="00036450" w:rsidRPr="00FF46EE">
              <w:rPr>
                <w:sz w:val="22"/>
              </w:rPr>
              <w:t xml:space="preserve"> </w:t>
            </w:r>
          </w:p>
          <w:p w14:paraId="1ADFF66F" w14:textId="77777777" w:rsidR="004D3011" w:rsidRDefault="004D3011" w:rsidP="00036450"/>
          <w:sdt>
            <w:sdtPr>
              <w:id w:val="1669594239"/>
              <w:placeholder>
                <w:docPart w:val="937F37FC7CC94BC6A6A3AA00281DAA9C"/>
              </w:placeholder>
              <w:temporary/>
              <w:showingPlcHdr/>
              <w15:appearance w15:val="hidden"/>
            </w:sdtPr>
            <w:sdtContent>
              <w:p w14:paraId="1CFDD346" w14:textId="77777777" w:rsidR="00036450" w:rsidRDefault="00180329" w:rsidP="00036450">
                <w:pPr>
                  <w:pStyle w:val="Heading2"/>
                </w:pPr>
                <w:r w:rsidRPr="00FF46EE">
                  <w:rPr>
                    <w:rStyle w:val="Heading2Char"/>
                    <w:b/>
                    <w:bCs/>
                    <w:caps/>
                    <w:sz w:val="24"/>
                    <w:szCs w:val="24"/>
                  </w:rPr>
                  <w:t>SKILLS</w:t>
                </w:r>
              </w:p>
            </w:sdtContent>
          </w:sdt>
          <w:p w14:paraId="22257363" w14:textId="45AAC874" w:rsidR="00FF46EE" w:rsidRPr="00FF46EE" w:rsidRDefault="00143EA9" w:rsidP="004D3011">
            <w:pPr>
              <w:rPr>
                <w:noProof/>
                <w:color w:val="000000" w:themeColor="text1"/>
                <w:sz w:val="22"/>
              </w:rPr>
            </w:pPr>
            <w:r w:rsidRPr="00FF46EE">
              <w:rPr>
                <w:noProof/>
                <w:color w:val="0070C0"/>
                <w:sz w:val="22"/>
              </w:rPr>
              <w:t>Programming skills</w:t>
            </w:r>
            <w:r w:rsidRPr="00FF46EE">
              <w:rPr>
                <w:noProof/>
                <w:color w:val="000000" w:themeColor="text1"/>
                <w:sz w:val="22"/>
              </w:rPr>
              <w:t>: C, C++, Python, HTML, CSS</w:t>
            </w:r>
            <w:r w:rsidR="00FF46EE" w:rsidRPr="00FF46EE">
              <w:rPr>
                <w:noProof/>
                <w:color w:val="000000" w:themeColor="text1"/>
                <w:sz w:val="22"/>
              </w:rPr>
              <w:t>, SQL</w:t>
            </w:r>
          </w:p>
          <w:p w14:paraId="1D53B33E" w14:textId="2F102645" w:rsidR="00FF46EE" w:rsidRPr="00FF46EE" w:rsidRDefault="00FF46EE" w:rsidP="004D3011">
            <w:pPr>
              <w:rPr>
                <w:noProof/>
                <w:color w:val="000000" w:themeColor="text1"/>
                <w:sz w:val="22"/>
              </w:rPr>
            </w:pPr>
          </w:p>
          <w:p w14:paraId="1998E941" w14:textId="624338D3" w:rsidR="00FF46EE" w:rsidRPr="00FF46EE" w:rsidRDefault="00FF46EE" w:rsidP="004D3011">
            <w:pPr>
              <w:rPr>
                <w:noProof/>
                <w:color w:val="000000" w:themeColor="text1"/>
                <w:sz w:val="22"/>
              </w:rPr>
            </w:pPr>
            <w:r w:rsidRPr="00FF46EE">
              <w:rPr>
                <w:noProof/>
                <w:color w:val="0070C0"/>
                <w:sz w:val="22"/>
              </w:rPr>
              <w:t xml:space="preserve">Other Skills: </w:t>
            </w:r>
            <w:r w:rsidRPr="00FF46EE">
              <w:rPr>
                <w:noProof/>
                <w:color w:val="000000" w:themeColor="text1"/>
                <w:sz w:val="22"/>
              </w:rPr>
              <w:t>Public speaking, Team Building, Event Management, Artistic Endeavours</w:t>
            </w:r>
            <w:r>
              <w:rPr>
                <w:noProof/>
                <w:color w:val="000000" w:themeColor="text1"/>
                <w:sz w:val="22"/>
              </w:rPr>
              <w:t>.</w:t>
            </w:r>
          </w:p>
          <w:p w14:paraId="509EDAD4" w14:textId="5F24CEFC" w:rsidR="00036450" w:rsidRPr="004D3011" w:rsidRDefault="00143EA9" w:rsidP="004D3011">
            <w:pPr>
              <w:rPr>
                <w:color w:val="FFFFFF" w:themeColor="background1"/>
              </w:rPr>
            </w:pPr>
            <w:r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52C47BC4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1031B" w14:textId="77777777" w:rsidR="008C16C5" w:rsidRDefault="008C16C5" w:rsidP="000C45FF">
      <w:r>
        <w:separator/>
      </w:r>
    </w:p>
  </w:endnote>
  <w:endnote w:type="continuationSeparator" w:id="0">
    <w:p w14:paraId="0C68BB73" w14:textId="77777777" w:rsidR="008C16C5" w:rsidRDefault="008C16C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23CB3" w14:textId="77777777" w:rsidR="008C16C5" w:rsidRDefault="008C16C5" w:rsidP="000C45FF">
      <w:r>
        <w:separator/>
      </w:r>
    </w:p>
  </w:footnote>
  <w:footnote w:type="continuationSeparator" w:id="0">
    <w:p w14:paraId="7C1185DB" w14:textId="77777777" w:rsidR="008C16C5" w:rsidRDefault="008C16C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3B67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2F5CF6F" wp14:editId="0B23B4B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46E"/>
    <w:multiLevelType w:val="hybridMultilevel"/>
    <w:tmpl w:val="FC96BE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50120"/>
    <w:multiLevelType w:val="hybridMultilevel"/>
    <w:tmpl w:val="F2E85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525411">
    <w:abstractNumId w:val="1"/>
  </w:num>
  <w:num w:numId="2" w16cid:durableId="1205679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86B"/>
    <w:rsid w:val="00036450"/>
    <w:rsid w:val="00094499"/>
    <w:rsid w:val="000C45FF"/>
    <w:rsid w:val="000E3FD1"/>
    <w:rsid w:val="00112054"/>
    <w:rsid w:val="001317D8"/>
    <w:rsid w:val="00143EA9"/>
    <w:rsid w:val="001525E1"/>
    <w:rsid w:val="00157715"/>
    <w:rsid w:val="00180329"/>
    <w:rsid w:val="0019001F"/>
    <w:rsid w:val="001A74A5"/>
    <w:rsid w:val="001B2ABD"/>
    <w:rsid w:val="001D5526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4E66CC"/>
    <w:rsid w:val="005262AC"/>
    <w:rsid w:val="005E39D5"/>
    <w:rsid w:val="00600670"/>
    <w:rsid w:val="0062123A"/>
    <w:rsid w:val="00646E75"/>
    <w:rsid w:val="006771D0"/>
    <w:rsid w:val="00715FCB"/>
    <w:rsid w:val="007277BC"/>
    <w:rsid w:val="007417B9"/>
    <w:rsid w:val="00743101"/>
    <w:rsid w:val="00764C9F"/>
    <w:rsid w:val="007775E1"/>
    <w:rsid w:val="007867A0"/>
    <w:rsid w:val="007927F5"/>
    <w:rsid w:val="00802CA0"/>
    <w:rsid w:val="00853982"/>
    <w:rsid w:val="00861F5B"/>
    <w:rsid w:val="008B4520"/>
    <w:rsid w:val="008C16C5"/>
    <w:rsid w:val="009260CD"/>
    <w:rsid w:val="00940A66"/>
    <w:rsid w:val="00952C25"/>
    <w:rsid w:val="00A2118D"/>
    <w:rsid w:val="00A36BAB"/>
    <w:rsid w:val="00AD0A50"/>
    <w:rsid w:val="00AD76E2"/>
    <w:rsid w:val="00B20152"/>
    <w:rsid w:val="00B359E4"/>
    <w:rsid w:val="00B57D98"/>
    <w:rsid w:val="00B70850"/>
    <w:rsid w:val="00BA6E4A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  <w:rsid w:val="00FE186B"/>
    <w:rsid w:val="00FE3761"/>
    <w:rsid w:val="00FF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BB2C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8B4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91E250F1-509D-42D9-9033-F8F0E6D13BA7%7d\%7b47148024-E429-4194-AC14-C50BF6CF1703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72A3DF3EAF4F7A9C23005C42E9C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7969E-F701-4983-A836-5265676CC5FA}"/>
      </w:docPartPr>
      <w:docPartBody>
        <w:p w:rsidR="0060401A" w:rsidRDefault="00000000">
          <w:pPr>
            <w:pStyle w:val="FE72A3DF3EAF4F7A9C23005C42E9CE81"/>
          </w:pPr>
          <w:r w:rsidRPr="00D5459D">
            <w:t>Profile</w:t>
          </w:r>
        </w:p>
      </w:docPartBody>
    </w:docPart>
    <w:docPart>
      <w:docPartPr>
        <w:name w:val="ADE776CC67BC4950A2F55BF65BCA14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D431D-18CA-49E2-9774-EB7C6D411627}"/>
      </w:docPartPr>
      <w:docPartBody>
        <w:p w:rsidR="0060401A" w:rsidRDefault="00000000">
          <w:pPr>
            <w:pStyle w:val="ADE776CC67BC4950A2F55BF65BCA14BF"/>
          </w:pPr>
          <w:r w:rsidRPr="00CB0055">
            <w:t>Contact</w:t>
          </w:r>
        </w:p>
      </w:docPartBody>
    </w:docPart>
    <w:docPart>
      <w:docPartPr>
        <w:name w:val="0F21DB01CFC64F0B9E79F326ACD59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44C47-7BB0-42D4-AAF7-B9E0CCA54C56}"/>
      </w:docPartPr>
      <w:docPartBody>
        <w:p w:rsidR="0060401A" w:rsidRDefault="00000000">
          <w:pPr>
            <w:pStyle w:val="0F21DB01CFC64F0B9E79F326ACD59B7B"/>
          </w:pPr>
          <w:r w:rsidRPr="004D3011">
            <w:t>PHONE:</w:t>
          </w:r>
        </w:p>
      </w:docPartBody>
    </w:docPart>
    <w:docPart>
      <w:docPartPr>
        <w:name w:val="4B7A523050434F5B9D807CA88D24AE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292FD-F9C4-4BEE-A057-A5CFA3FDC5DD}"/>
      </w:docPartPr>
      <w:docPartBody>
        <w:p w:rsidR="0060401A" w:rsidRDefault="00000000">
          <w:pPr>
            <w:pStyle w:val="4B7A523050434F5B9D807CA88D24AE1B"/>
          </w:pPr>
          <w:r w:rsidRPr="004D3011">
            <w:t>EMAIL:</w:t>
          </w:r>
        </w:p>
      </w:docPartBody>
    </w:docPart>
    <w:docPart>
      <w:docPartPr>
        <w:name w:val="8704BB233D4A42038DEFAD5AA623B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A6BD9-EBEB-42E0-8410-C099A926AB83}"/>
      </w:docPartPr>
      <w:docPartBody>
        <w:p w:rsidR="0060401A" w:rsidRDefault="00000000">
          <w:pPr>
            <w:pStyle w:val="8704BB233D4A42038DEFAD5AA623B3D9"/>
          </w:pPr>
          <w:r w:rsidRPr="00CB0055">
            <w:t>Hobbies</w:t>
          </w:r>
        </w:p>
      </w:docPartBody>
    </w:docPart>
    <w:docPart>
      <w:docPartPr>
        <w:name w:val="F283DADCB015479892C2112A0648A2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B00698-050A-46D2-A953-7FB09423450D}"/>
      </w:docPartPr>
      <w:docPartBody>
        <w:p w:rsidR="0060401A" w:rsidRDefault="00000000">
          <w:pPr>
            <w:pStyle w:val="F283DADCB015479892C2112A0648A2BB"/>
          </w:pPr>
          <w:r w:rsidRPr="00036450">
            <w:t>EDUCATION</w:t>
          </w:r>
        </w:p>
      </w:docPartBody>
    </w:docPart>
    <w:docPart>
      <w:docPartPr>
        <w:name w:val="F6616DE3BFE24895884B7AF7114F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25A1F7-7E47-4CDC-BCF8-A4CEB0336D22}"/>
      </w:docPartPr>
      <w:docPartBody>
        <w:p w:rsidR="0060401A" w:rsidRDefault="00000000">
          <w:pPr>
            <w:pStyle w:val="F6616DE3BFE24895884B7AF7114FAE95"/>
          </w:pPr>
          <w:r w:rsidRPr="00036450">
            <w:t>WORK EXPERIENCE</w:t>
          </w:r>
        </w:p>
      </w:docPartBody>
    </w:docPart>
    <w:docPart>
      <w:docPartPr>
        <w:name w:val="937F37FC7CC94BC6A6A3AA00281DA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415957-C656-469C-820E-9201E2B65FE2}"/>
      </w:docPartPr>
      <w:docPartBody>
        <w:p w:rsidR="0060401A" w:rsidRDefault="00000000">
          <w:pPr>
            <w:pStyle w:val="937F37FC7CC94BC6A6A3AA00281DAA9C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0FD"/>
    <w:rsid w:val="0060401A"/>
    <w:rsid w:val="00CD40FD"/>
    <w:rsid w:val="00EB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C17DB9579E4CBF95910E6A29DAD070">
    <w:name w:val="26C17DB9579E4CBF95910E6A29DAD070"/>
  </w:style>
  <w:style w:type="paragraph" w:customStyle="1" w:styleId="8931AA666B6049B6B019F128A3E05AB8">
    <w:name w:val="8931AA666B6049B6B019F128A3E05AB8"/>
  </w:style>
  <w:style w:type="paragraph" w:customStyle="1" w:styleId="FE72A3DF3EAF4F7A9C23005C42E9CE81">
    <w:name w:val="FE72A3DF3EAF4F7A9C23005C42E9CE81"/>
  </w:style>
  <w:style w:type="paragraph" w:customStyle="1" w:styleId="34711BFBAAC04193B2C7C86B3A07FA23">
    <w:name w:val="34711BFBAAC04193B2C7C86B3A07FA23"/>
  </w:style>
  <w:style w:type="paragraph" w:customStyle="1" w:styleId="ADE776CC67BC4950A2F55BF65BCA14BF">
    <w:name w:val="ADE776CC67BC4950A2F55BF65BCA14BF"/>
  </w:style>
  <w:style w:type="paragraph" w:customStyle="1" w:styleId="0F21DB01CFC64F0B9E79F326ACD59B7B">
    <w:name w:val="0F21DB01CFC64F0B9E79F326ACD59B7B"/>
  </w:style>
  <w:style w:type="paragraph" w:customStyle="1" w:styleId="6709FF5DCFF64F38AAEA510BB570D88E">
    <w:name w:val="6709FF5DCFF64F38AAEA510BB570D88E"/>
  </w:style>
  <w:style w:type="paragraph" w:customStyle="1" w:styleId="22AD1CCEFFF1435F9A93F9FD5281FD53">
    <w:name w:val="22AD1CCEFFF1435F9A93F9FD5281FD53"/>
  </w:style>
  <w:style w:type="paragraph" w:customStyle="1" w:styleId="7EE3631E8B8B4A5D876CD7CA635B8A61">
    <w:name w:val="7EE3631E8B8B4A5D876CD7CA635B8A61"/>
  </w:style>
  <w:style w:type="paragraph" w:customStyle="1" w:styleId="4B7A523050434F5B9D807CA88D24AE1B">
    <w:name w:val="4B7A523050434F5B9D807CA88D24AE1B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9E2173A2D6624F50AA8CCAEFD234A3D0">
    <w:name w:val="9E2173A2D6624F50AA8CCAEFD234A3D0"/>
  </w:style>
  <w:style w:type="paragraph" w:customStyle="1" w:styleId="8704BB233D4A42038DEFAD5AA623B3D9">
    <w:name w:val="8704BB233D4A42038DEFAD5AA623B3D9"/>
  </w:style>
  <w:style w:type="paragraph" w:customStyle="1" w:styleId="2A0DD41BAB54447EB98FE3F53B23D412">
    <w:name w:val="2A0DD41BAB54447EB98FE3F53B23D412"/>
  </w:style>
  <w:style w:type="paragraph" w:customStyle="1" w:styleId="AFF9854856B8400DB318958B2F6276E0">
    <w:name w:val="AFF9854856B8400DB318958B2F6276E0"/>
  </w:style>
  <w:style w:type="paragraph" w:customStyle="1" w:styleId="8DC98CFA70BE4A2DA13AC41766D02B8F">
    <w:name w:val="8DC98CFA70BE4A2DA13AC41766D02B8F"/>
  </w:style>
  <w:style w:type="paragraph" w:customStyle="1" w:styleId="C805A2B0244243A0A74A507A3CD57F42">
    <w:name w:val="C805A2B0244243A0A74A507A3CD57F42"/>
  </w:style>
  <w:style w:type="paragraph" w:customStyle="1" w:styleId="F283DADCB015479892C2112A0648A2BB">
    <w:name w:val="F283DADCB015479892C2112A0648A2BB"/>
  </w:style>
  <w:style w:type="paragraph" w:customStyle="1" w:styleId="9A610343829A434396B360F6E14AD630">
    <w:name w:val="9A610343829A434396B360F6E14AD630"/>
  </w:style>
  <w:style w:type="paragraph" w:customStyle="1" w:styleId="14E0938D480D4FB0AA5F23927BC6B836">
    <w:name w:val="14E0938D480D4FB0AA5F23927BC6B836"/>
  </w:style>
  <w:style w:type="paragraph" w:customStyle="1" w:styleId="2484E28A0DC5480A9D43C2BFFD23CC65">
    <w:name w:val="2484E28A0DC5480A9D43C2BFFD23CC65"/>
  </w:style>
  <w:style w:type="paragraph" w:customStyle="1" w:styleId="D9A7F3AAEDF14C62B99A83A3E39085C1">
    <w:name w:val="D9A7F3AAEDF14C62B99A83A3E39085C1"/>
  </w:style>
  <w:style w:type="paragraph" w:customStyle="1" w:styleId="FAB11A8979804B309294A72959BD82B6">
    <w:name w:val="FAB11A8979804B309294A72959BD82B6"/>
  </w:style>
  <w:style w:type="paragraph" w:customStyle="1" w:styleId="BAE4FE8507BC46FE8C3C572D440D2032">
    <w:name w:val="BAE4FE8507BC46FE8C3C572D440D2032"/>
  </w:style>
  <w:style w:type="paragraph" w:customStyle="1" w:styleId="83CAF918C158494B9460E9DD0E2A4E71">
    <w:name w:val="83CAF918C158494B9460E9DD0E2A4E71"/>
  </w:style>
  <w:style w:type="paragraph" w:customStyle="1" w:styleId="F6616DE3BFE24895884B7AF7114FAE95">
    <w:name w:val="F6616DE3BFE24895884B7AF7114FAE95"/>
  </w:style>
  <w:style w:type="paragraph" w:customStyle="1" w:styleId="3114DA83775D4D9B9A5CA855CDAF9638">
    <w:name w:val="3114DA83775D4D9B9A5CA855CDAF9638"/>
  </w:style>
  <w:style w:type="paragraph" w:customStyle="1" w:styleId="07044A0B595747E5B0219E53EE5BDC7A">
    <w:name w:val="07044A0B595747E5B0219E53EE5BDC7A"/>
  </w:style>
  <w:style w:type="paragraph" w:customStyle="1" w:styleId="88C76AEA1AD2452E9E668A9F23A9DC38">
    <w:name w:val="88C76AEA1AD2452E9E668A9F23A9DC38"/>
  </w:style>
  <w:style w:type="paragraph" w:customStyle="1" w:styleId="EE09ADFA260F48A0865CA8EDADC1879D">
    <w:name w:val="EE09ADFA260F48A0865CA8EDADC1879D"/>
  </w:style>
  <w:style w:type="paragraph" w:customStyle="1" w:styleId="41434940453442B09F0459AC113C0D12">
    <w:name w:val="41434940453442B09F0459AC113C0D12"/>
  </w:style>
  <w:style w:type="paragraph" w:customStyle="1" w:styleId="B9C003B3F3294F62AEEDFDA877691801">
    <w:name w:val="B9C003B3F3294F62AEEDFDA877691801"/>
  </w:style>
  <w:style w:type="paragraph" w:customStyle="1" w:styleId="4E411AF5DA21424FA88BD46CEEB95AD8">
    <w:name w:val="4E411AF5DA21424FA88BD46CEEB95AD8"/>
  </w:style>
  <w:style w:type="paragraph" w:customStyle="1" w:styleId="46F4B7E70D304197A5F753D111DBAB0A">
    <w:name w:val="46F4B7E70D304197A5F753D111DBAB0A"/>
  </w:style>
  <w:style w:type="paragraph" w:customStyle="1" w:styleId="21B86E2FADE445309B5C9298C1BCC3A2">
    <w:name w:val="21B86E2FADE445309B5C9298C1BCC3A2"/>
  </w:style>
  <w:style w:type="paragraph" w:customStyle="1" w:styleId="F127F2CC10BC429BAC6093E26648C31F">
    <w:name w:val="F127F2CC10BC429BAC6093E26648C31F"/>
  </w:style>
  <w:style w:type="paragraph" w:customStyle="1" w:styleId="3C6FA03225044B62A49EB98AB9AEDB10">
    <w:name w:val="3C6FA03225044B62A49EB98AB9AEDB10"/>
  </w:style>
  <w:style w:type="paragraph" w:customStyle="1" w:styleId="08D794A1E6C14BB8BC750D1E5754B179">
    <w:name w:val="08D794A1E6C14BB8BC750D1E5754B179"/>
  </w:style>
  <w:style w:type="paragraph" w:customStyle="1" w:styleId="C5E5CD68C9D54EA3927BB4F70F950F6C">
    <w:name w:val="C5E5CD68C9D54EA3927BB4F70F950F6C"/>
  </w:style>
  <w:style w:type="paragraph" w:customStyle="1" w:styleId="B519E354C90C40758B5438B541B62341">
    <w:name w:val="B519E354C90C40758B5438B541B62341"/>
  </w:style>
  <w:style w:type="paragraph" w:customStyle="1" w:styleId="428C85B0270F48A2919C785A3F45EB61">
    <w:name w:val="428C85B0270F48A2919C785A3F45EB6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937F37FC7CC94BC6A6A3AA00281DAA9C">
    <w:name w:val="937F37FC7CC94BC6A6A3AA00281DAA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{47148024-E429-4194-AC14-C50BF6CF1703}tf00546271_win32.dotx</Template>
  <TotalTime>0</TotalTime>
  <Pages>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2022-11-16T04:18:00Z</dcterms:created>
  <dcterms:modified xsi:type="dcterms:W3CDTF">2022-11-16T07:27:00Z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b3bb3842-1583-4476-9b10-73b96e209cbd</vt:lpwstr>
  </property>
</Properties>
</file>